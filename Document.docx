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alias w:val="Enter Your Name:"/>
        <w:tag w:val="Enter Your Name:"/>
        <w:id w:val="288552880"/>
        <w:placeholder>
          <w:docPart w:val="6603E22E46C42A4BBC4CD4D14741DF2A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EndPr/>
      <w:sdtContent>
        <w:p w14:paraId="041BF14D" w14:textId="77777777" w:rsidR="00391E5D" w:rsidRDefault="0035414F">
          <w:pPr>
            <w:pStyle w:val="Name"/>
          </w:pPr>
          <w:r>
            <w:t>Your Name</w:t>
          </w:r>
        </w:p>
      </w:sdtContent>
    </w:sdt>
    <w:p w14:paraId="3F04C9A0" w14:textId="77777777" w:rsidR="00605994" w:rsidRDefault="00074A8F">
      <w:pPr>
        <w:pStyle w:val="ContactInfo"/>
        <w:rPr>
          <w:szCs w:val="24"/>
        </w:rPr>
      </w:pPr>
      <w:sdt>
        <w:sdtPr>
          <w:rPr>
            <w:szCs w:val="24"/>
          </w:rPr>
          <w:alias w:val="Enter Address:"/>
          <w:tag w:val="Enter Address:"/>
          <w:id w:val="305602035"/>
          <w:placeholder>
            <w:docPart w:val="80319A44ED8B5645B7F31C1434E8DEEE"/>
          </w:placeholder>
          <w:temporary/>
          <w:showingPlcHdr/>
          <w15:appearance w15:val="hidden"/>
        </w:sdtPr>
        <w:sdtEndPr/>
        <w:sdtContent>
          <w:r w:rsidR="00B83831">
            <w:rPr>
              <w:szCs w:val="24"/>
            </w:rPr>
            <w:t>Address</w:t>
          </w:r>
        </w:sdtContent>
      </w:sdt>
      <w:r w:rsidR="00B83831">
        <w:rPr>
          <w:szCs w:val="24"/>
        </w:rPr>
        <w:t xml:space="preserve"> |</w:t>
      </w:r>
      <w:r w:rsidR="00B83831" w:rsidRPr="00B83831">
        <w:rPr>
          <w:szCs w:val="24"/>
        </w:rPr>
        <w:t xml:space="preserve"> </w:t>
      </w:r>
      <w:sdt>
        <w:sdtPr>
          <w:rPr>
            <w:szCs w:val="24"/>
          </w:rPr>
          <w:alias w:val="Enter Telephone:"/>
          <w:tag w:val="Enter Telephone:"/>
          <w:id w:val="-1057629765"/>
          <w:placeholder>
            <w:docPart w:val="009B76091C50F04D954E45C8E6551185"/>
          </w:placeholder>
          <w:temporary/>
          <w:showingPlcHdr/>
          <w15:appearance w15:val="hidden"/>
        </w:sdtPr>
        <w:sdtEndPr/>
        <w:sdtContent>
          <w:r w:rsidR="00B83831">
            <w:rPr>
              <w:szCs w:val="24"/>
            </w:rPr>
            <w:t>Telephone</w:t>
          </w:r>
        </w:sdtContent>
      </w:sdt>
      <w:r w:rsidR="00B83831">
        <w:rPr>
          <w:szCs w:val="24"/>
        </w:rPr>
        <w:t xml:space="preserve"> |</w:t>
      </w:r>
      <w:r w:rsidR="00B83831" w:rsidRPr="00B83831">
        <w:rPr>
          <w:szCs w:val="24"/>
        </w:rPr>
        <w:t xml:space="preserve"> </w:t>
      </w:r>
      <w:sdt>
        <w:sdtPr>
          <w:rPr>
            <w:szCs w:val="24"/>
          </w:rPr>
          <w:alias w:val="Enter Email:"/>
          <w:tag w:val="Enter Email:"/>
          <w:id w:val="1818306952"/>
          <w:placeholder>
            <w:docPart w:val="93112CCB84EAC644B927E78A74FCC80D"/>
          </w:placeholder>
          <w:temporary/>
          <w:showingPlcHdr/>
          <w15:appearance w15:val="hidden"/>
        </w:sdtPr>
        <w:sdtEndPr/>
        <w:sdtContent>
          <w:r w:rsidR="00B83831">
            <w:rPr>
              <w:szCs w:val="24"/>
            </w:rPr>
            <w:t>Email</w:t>
          </w:r>
        </w:sdtContent>
      </w:sdt>
    </w:p>
    <w:sdt>
      <w:sdtPr>
        <w:alias w:val="Enter Date:"/>
        <w:tag w:val="Enter Date:"/>
        <w:id w:val="-249270345"/>
        <w:placeholder>
          <w:docPart w:val="B8FC3BD37388CD458B9986770584286B"/>
        </w:placeholder>
        <w:temporary/>
        <w:showingPlcHdr/>
        <w15:appearance w15:val="hidden"/>
      </w:sdtPr>
      <w:sdtEndPr/>
      <w:sdtContent>
        <w:p w14:paraId="35B7D0DF" w14:textId="77777777" w:rsidR="00605994" w:rsidRDefault="00391E5D">
          <w:pPr>
            <w:pStyle w:val="Date"/>
          </w:pPr>
          <w:r>
            <w:t>Date</w:t>
          </w:r>
        </w:p>
      </w:sdtContent>
    </w:sdt>
    <w:sdt>
      <w:sdtPr>
        <w:alias w:val="Enter Recipient:"/>
        <w:tag w:val="Enter Recipient:"/>
        <w:id w:val="584421075"/>
        <w:placeholder>
          <w:docPart w:val="B9081AC6C3A1054D911EF926F5C17851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EndPr/>
      <w:sdtContent>
        <w:p w14:paraId="67D4DB5E" w14:textId="77777777" w:rsidR="00391E5D" w:rsidRDefault="00391E5D">
          <w:pPr>
            <w:pStyle w:val="Address"/>
          </w:pPr>
          <w:r>
            <w:t>Recipient</w:t>
          </w:r>
        </w:p>
      </w:sdtContent>
    </w:sdt>
    <w:sdt>
      <w:sdtPr>
        <w:alias w:val="Enter Recipient Title:"/>
        <w:tag w:val="Enter Recipient Title:"/>
        <w:id w:val="-948539113"/>
        <w:placeholder>
          <w:docPart w:val="A47F87E62B8AA44D898CF46F5105B9F0"/>
        </w:placeholder>
        <w:temporary/>
        <w:showingPlcHdr/>
        <w15:appearance w15:val="hidden"/>
      </w:sdtPr>
      <w:sdtEndPr/>
      <w:sdtContent>
        <w:p w14:paraId="6BF0959D" w14:textId="77777777" w:rsidR="00391E5D" w:rsidRDefault="00391E5D" w:rsidP="00391E5D">
          <w:pPr>
            <w:pStyle w:val="Address"/>
          </w:pPr>
          <w:r>
            <w:t>Title</w:t>
          </w:r>
        </w:p>
      </w:sdtContent>
    </w:sdt>
    <w:p w14:paraId="07A89A88" w14:textId="77777777" w:rsidR="00391E5D" w:rsidRDefault="00074A8F" w:rsidP="00391E5D">
      <w:pPr>
        <w:pStyle w:val="Address"/>
      </w:pPr>
      <w:sdt>
        <w:sdtPr>
          <w:alias w:val="Enter Recipient Company:"/>
          <w:tag w:val="Enter Recipient Company:"/>
          <w:id w:val="475106335"/>
          <w:placeholder>
            <w:docPart w:val="E16E5F8C89574A449682C75B6C7C1C85"/>
          </w:placeholder>
          <w:temporary/>
          <w:showingPlcHdr/>
          <w15:appearance w15:val="hidden"/>
        </w:sdtPr>
        <w:sdtEndPr/>
        <w:sdtContent>
          <w:r w:rsidR="00391E5D">
            <w:t>Company</w:t>
          </w:r>
        </w:sdtContent>
      </w:sdt>
    </w:p>
    <w:p w14:paraId="6A3CF57F" w14:textId="77777777" w:rsidR="00605994" w:rsidRDefault="00074A8F" w:rsidP="00391E5D">
      <w:pPr>
        <w:pStyle w:val="Address"/>
      </w:pPr>
      <w:sdt>
        <w:sdtPr>
          <w:alias w:val="Enter Recipient Street Address City, ST ZIP Code:"/>
          <w:tag w:val="Enter Recipient Street Address City, ST ZIP Code:"/>
          <w:id w:val="108783726"/>
          <w:placeholder>
            <w:docPart w:val="F4CE258A613FC440B34DE0E98AF111C6"/>
          </w:placeholder>
          <w:temporary/>
          <w:showingPlcHdr/>
          <w15:appearance w15:val="hidden"/>
        </w:sdtPr>
        <w:sdtEndPr/>
        <w:sdtContent>
          <w:r w:rsidR="00391E5D">
            <w:t>Street Address</w:t>
          </w:r>
          <w:r w:rsidR="00391E5D">
            <w:br/>
            <w:t>City, ST ZIP Code</w:t>
          </w:r>
        </w:sdtContent>
      </w:sdt>
    </w:p>
    <w:p w14:paraId="3FA2FBC7" w14:textId="77777777" w:rsidR="00605994" w:rsidRDefault="00391E5D">
      <w:pPr>
        <w:pStyle w:val="Salutation"/>
      </w:pPr>
      <w:r>
        <w:t xml:space="preserve">Dear </w:t>
      </w:r>
      <w:sdt>
        <w:sdtPr>
          <w:alias w:val="Enter Recipient:"/>
          <w:tag w:val="Enter Recipient:"/>
          <w:id w:val="1696960955"/>
          <w:placeholder>
            <w:docPart w:val="833E5C741C4A7F4FBD0F51F03F6D4492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EndPr/>
        <w:sdtContent>
          <w:r>
            <w:t>Recipient</w:t>
          </w:r>
        </w:sdtContent>
      </w:sdt>
      <w:r>
        <w:t>:</w:t>
      </w:r>
    </w:p>
    <w:sdt>
      <w:sdtPr>
        <w:alias w:val="Enter body of letter:"/>
        <w:tag w:val="Enter body of letter:"/>
        <w:id w:val="1875266107"/>
        <w:placeholder>
          <w:docPart w:val="FCA399A3A70C644799C9360C352E8B63"/>
        </w:placeholder>
        <w:temporary/>
        <w:showingPlcHdr/>
        <w15:appearance w15:val="hidden"/>
      </w:sdtPr>
      <w:sdtEndPr/>
      <w:sdtContent>
        <w:p w14:paraId="6AA1D7AF" w14:textId="77777777" w:rsidR="00605994" w:rsidRDefault="00391E5D">
          <w:r>
            <w:t>To get started right away, just tap any placeholder text (such as this) and start typing.</w:t>
          </w:r>
        </w:p>
        <w:p w14:paraId="5DDC3EF9" w14:textId="77777777" w:rsidR="00605994" w:rsidRDefault="00391E5D">
          <w:r>
            <w:t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    </w:r>
        </w:p>
      </w:sdtContent>
    </w:sdt>
    <w:sdt>
      <w:sdtPr>
        <w:alias w:val="Enter Closing:"/>
        <w:tag w:val="Enter Closing:"/>
        <w:id w:val="-325672042"/>
        <w:placeholder>
          <w:docPart w:val="116B7CF23979CF488707405958C45EDA"/>
        </w:placeholder>
        <w:temporary/>
        <w:showingPlcHdr/>
        <w15:appearance w15:val="hidden"/>
      </w:sdtPr>
      <w:sdtEndPr/>
      <w:sdtContent>
        <w:p w14:paraId="6568AD99" w14:textId="77777777" w:rsidR="00605994" w:rsidRDefault="00391E5D">
          <w:pPr>
            <w:pStyle w:val="Closing"/>
          </w:pPr>
          <w:r>
            <w:t>Sincerely,</w:t>
          </w:r>
        </w:p>
      </w:sdtContent>
    </w:sdt>
    <w:sdt>
      <w:sdtPr>
        <w:alias w:val="Enter Your Name:"/>
        <w:tag w:val="Enter Your Name:"/>
        <w:id w:val="-818575363"/>
        <w:placeholder>
          <w:docPart w:val="F7BAD64A11D3EB4F900B2C1815279ADF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EndPr/>
      <w:sdtContent>
        <w:p w14:paraId="7BD8A9EF" w14:textId="77777777" w:rsidR="009D0C78" w:rsidRPr="009D0C78" w:rsidRDefault="0035414F" w:rsidP="009D0C78">
          <w:pPr>
            <w:pStyle w:val="Signature"/>
          </w:pPr>
          <w:r>
            <w:t>Your Name</w:t>
          </w:r>
        </w:p>
      </w:sdtContent>
    </w:sdt>
    <w:sectPr w:rsidR="009D0C78" w:rsidRPr="009D0C78">
      <w:headerReference w:type="default" r:id="rId7"/>
      <w:footerReference w:type="default" r:id="rId8"/>
      <w:headerReference w:type="first" r:id="rId9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4C13A" w14:textId="77777777" w:rsidR="00074A8F" w:rsidRDefault="00074A8F">
      <w:pPr>
        <w:spacing w:after="0" w:line="240" w:lineRule="auto"/>
      </w:pPr>
      <w:r>
        <w:separator/>
      </w:r>
    </w:p>
  </w:endnote>
  <w:endnote w:type="continuationSeparator" w:id="0">
    <w:p w14:paraId="44949800" w14:textId="77777777" w:rsidR="00074A8F" w:rsidRDefault="0007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61636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A1CFC" w14:textId="77777777" w:rsidR="00605994" w:rsidRDefault="00391E5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0C7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F6754" w14:textId="77777777" w:rsidR="00074A8F" w:rsidRDefault="00074A8F">
      <w:pPr>
        <w:spacing w:after="0" w:line="240" w:lineRule="auto"/>
      </w:pPr>
      <w:r>
        <w:separator/>
      </w:r>
    </w:p>
  </w:footnote>
  <w:footnote w:type="continuationSeparator" w:id="0">
    <w:p w14:paraId="7E27614F" w14:textId="77777777" w:rsidR="00074A8F" w:rsidRDefault="00074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100DD" w14:textId="77777777" w:rsidR="00605994" w:rsidRDefault="009D0C78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02C6068" wp14:editId="217B659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1270" b="0"/>
              <wp:wrapNone/>
              <wp:docPr id="2" name="Group 2" descr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3" name="Frame 3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2ECD1E" w14:textId="77777777" w:rsidR="009D0C78" w:rsidRDefault="009D0C78" w:rsidP="009D0C78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602C6068" id="Group 2" o:spid="_x0000_s1026" alt="Page frame with tab" style="position:absolute;margin-left:0;margin-top:0;width:394.7pt;height:567.5pt;z-index:-251650048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">
              <v:shape id="Frame 3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" path="m,l7315200,r,9601200l,9601200,,xm190488,190488r,9220224l7124712,9410712r,-9220224l190488,190488xe" fillcolor="#e3ab48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4" o:spid="_x0000_s1028" style="position:absolute;left:2286;top:4286;width:3581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2E2ECD1E" w14:textId="77777777" w:rsidR="009D0C78" w:rsidRDefault="009D0C78" w:rsidP="009D0C78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7FA58" w14:textId="77777777" w:rsidR="00605994" w:rsidRDefault="00391E5D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5F4928B" wp14:editId="62A6A5A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10" name="Group 10" descr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8" name="Frame 8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Freeform 7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1A02CA" w14:textId="77777777" w:rsidR="00605994" w:rsidRDefault="00605994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15F4928B" id="Group 10" o:spid="_x0000_s1029" alt="Page frame with tab" style="position:absolute;margin-left:0;margin-top:0;width:394.7pt;height:567.5pt;z-index:-251652096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">
              <v:shape id="Frame 8" o:spid="_x0000_s1030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" path="m,l7315200,r,9601200l,9601200,,xm190488,190488r,9220224l7124712,9410712r,-9220224l190488,190488xe" fillcolor="#e3ab48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7" o:spid="_x0000_s1031" style="position:absolute;left:2286;top:4286;width:3581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451A02CA" w14:textId="77777777" w:rsidR="00605994" w:rsidRDefault="00605994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A8C68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5A50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6018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0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50DB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E0ED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564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1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9497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F29BA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E3AB48" w:themeColor="accent1"/>
      </w:rPr>
    </w:lvl>
  </w:abstractNum>
  <w:abstractNum w:abstractNumId="10" w15:restartNumberingAfterBreak="0">
    <w:nsid w:val="454416C3"/>
    <w:multiLevelType w:val="hybridMultilevel"/>
    <w:tmpl w:val="1884BEFA"/>
    <w:lvl w:ilvl="0" w:tplc="F1084306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8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662707">
    <w:abstractNumId w:val="9"/>
  </w:num>
  <w:num w:numId="2" w16cid:durableId="1610507094">
    <w:abstractNumId w:val="10"/>
  </w:num>
  <w:num w:numId="3" w16cid:durableId="1701710355">
    <w:abstractNumId w:val="10"/>
  </w:num>
  <w:num w:numId="4" w16cid:durableId="1055012479">
    <w:abstractNumId w:val="7"/>
  </w:num>
  <w:num w:numId="5" w16cid:durableId="1269697366">
    <w:abstractNumId w:val="6"/>
  </w:num>
  <w:num w:numId="6" w16cid:durableId="1479149984">
    <w:abstractNumId w:val="5"/>
  </w:num>
  <w:num w:numId="7" w16cid:durableId="687215102">
    <w:abstractNumId w:val="4"/>
  </w:num>
  <w:num w:numId="8" w16cid:durableId="336539575">
    <w:abstractNumId w:val="8"/>
  </w:num>
  <w:num w:numId="9" w16cid:durableId="992635476">
    <w:abstractNumId w:val="3"/>
  </w:num>
  <w:num w:numId="10" w16cid:durableId="1657147853">
    <w:abstractNumId w:val="2"/>
  </w:num>
  <w:num w:numId="11" w16cid:durableId="953564105">
    <w:abstractNumId w:val="1"/>
  </w:num>
  <w:num w:numId="12" w16cid:durableId="81403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8F"/>
    <w:rsid w:val="00074A8F"/>
    <w:rsid w:val="002A7B9F"/>
    <w:rsid w:val="003038D9"/>
    <w:rsid w:val="0035414F"/>
    <w:rsid w:val="00391E5D"/>
    <w:rsid w:val="00605994"/>
    <w:rsid w:val="00657397"/>
    <w:rsid w:val="009D0C78"/>
    <w:rsid w:val="00B83831"/>
    <w:rsid w:val="00DC04B7"/>
    <w:rsid w:val="00EB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7BED9"/>
  <w15:chartTrackingRefBased/>
  <w15:docId w15:val="{2B3DA624-ABD9-744D-9F4C-4467A8E8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0" w:unhideWhenUsed="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E5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customStyle="1" w:styleId="Address">
    <w:name w:val="Address"/>
    <w:basedOn w:val="Normal"/>
    <w:uiPriority w:val="3"/>
    <w:qFormat/>
    <w:pPr>
      <w:spacing w:after="280" w:line="264" w:lineRule="auto"/>
      <w:contextualSpacing/>
    </w:pPr>
    <w:rPr>
      <w:rFonts w:eastAsiaTheme="minorEastAsia"/>
      <w:szCs w:val="18"/>
    </w:rPr>
  </w:style>
  <w:style w:type="paragraph" w:styleId="Closing">
    <w:name w:val="Closing"/>
    <w:basedOn w:val="Normal"/>
    <w:next w:val="Signature"/>
    <w:link w:val="ClosingChar"/>
    <w:uiPriority w:val="5"/>
    <w:qFormat/>
    <w:pPr>
      <w:spacing w:before="720" w:after="0" w:line="240" w:lineRule="auto"/>
    </w:pPr>
    <w:rPr>
      <w:rFonts w:eastAsiaTheme="minorEastAsia"/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  <w:bCs/>
      <w:szCs w:val="18"/>
    </w:rPr>
  </w:style>
  <w:style w:type="paragraph" w:styleId="Signature">
    <w:name w:val="Signature"/>
    <w:basedOn w:val="Normal"/>
    <w:next w:val="Normal"/>
    <w:link w:val="SignatureChar"/>
    <w:uiPriority w:val="6"/>
    <w:qFormat/>
    <w:pPr>
      <w:spacing w:before="108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Date">
    <w:name w:val="Date"/>
    <w:basedOn w:val="Normal"/>
    <w:next w:val="Address"/>
    <w:link w:val="DateChar"/>
    <w:uiPriority w:val="2"/>
    <w:qFormat/>
    <w:pPr>
      <w:spacing w:before="72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DateChar">
    <w:name w:val="Date Char"/>
    <w:basedOn w:val="DefaultParagraphFont"/>
    <w:link w:val="Date"/>
    <w:uiPriority w:val="2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Footer">
    <w:name w:val="footer"/>
    <w:basedOn w:val="Normal"/>
    <w:link w:val="FooterChar"/>
    <w:uiPriority w:val="99"/>
    <w:unhideWhenUsed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4"/>
    <w:qFormat/>
    <w:pPr>
      <w:spacing w:before="800" w:line="240" w:lineRule="auto"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</w:pPr>
    <w:rPr>
      <w:rFonts w:asciiTheme="majorHAnsi" w:hAnsiTheme="majorHAnsi"/>
      <w:b/>
      <w:caps/>
      <w:color w:val="0E0B05" w:themeColor="text2"/>
      <w:sz w:val="70"/>
    </w:rPr>
  </w:style>
  <w:style w:type="paragraph" w:customStyle="1" w:styleId="ContactInfo">
    <w:name w:val="Contact Info"/>
    <w:basedOn w:val="Normal"/>
    <w:uiPriority w:val="2"/>
    <w:qFormat/>
    <w:pPr>
      <w:contextualSpacing/>
    </w:pPr>
    <w:rPr>
      <w:rFonts w:asciiTheme="majorHAnsi" w:hAnsiTheme="majorHAnsi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8" w:themeColor="accen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itle">
    <w:name w:val="Title"/>
    <w:basedOn w:val="Normal"/>
    <w:link w:val="TitleChar"/>
    <w:uiPriority w:val="9"/>
    <w:semiHidden/>
    <w:unhideWhenUsed/>
    <w:qFormat/>
    <w:pPr>
      <w:spacing w:line="192" w:lineRule="auto"/>
    </w:pPr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color w:val="7F7F7F" w:themeColor="text1" w:themeTint="80"/>
      <w:sz w:val="26"/>
      <w:szCs w:val="2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9"/>
    <w:semiHidden/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0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eastAsiaTheme="minorEastAsia"/>
      <w:spacing w:val="15"/>
      <w:sz w:val="2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0"/>
    <w:semiHidden/>
    <w:rPr>
      <w:rFonts w:eastAsiaTheme="minorEastAsia"/>
      <w:color w:val="7F7F7F" w:themeColor="text1" w:themeTint="80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paragraph" w:styleId="Header">
    <w:name w:val="header"/>
    <w:basedOn w:val="Normal"/>
    <w:link w:val="HeaderChar"/>
    <w:uiPriority w:val="99"/>
    <w:unhideWhenUsed/>
    <w:rsid w:val="00391E5D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E5D"/>
  </w:style>
  <w:style w:type="paragraph" w:styleId="ListBullet">
    <w:name w:val="List Bullet"/>
    <w:basedOn w:val="Normal"/>
    <w:uiPriority w:val="9"/>
    <w:semiHidden/>
    <w:unhideWhenUsed/>
    <w:qFormat/>
    <w:pPr>
      <w:numPr>
        <w:numId w:val="1"/>
      </w:numPr>
      <w:spacing w:after="120"/>
      <w:ind w:left="216" w:hanging="216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8"/>
      </w:numPr>
      <w:spacing w:after="120"/>
      <w:ind w:left="216" w:hanging="216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CCFF7764-C896-4C48-86F6-E90414BE303E%7dtf50002006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603E22E46C42A4BBC4CD4D14741D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D5766-BC42-1043-B3C8-E32FFE9994AC}"/>
      </w:docPartPr>
      <w:docPartBody>
        <w:p w:rsidR="00DD51FC" w:rsidRDefault="00DD51FC">
          <w:pPr>
            <w:pStyle w:val="6603E22E46C42A4BBC4CD4D14741DF2A"/>
          </w:pPr>
          <w:r>
            <w:t>Your Name</w:t>
          </w:r>
        </w:p>
      </w:docPartBody>
    </w:docPart>
    <w:docPart>
      <w:docPartPr>
        <w:name w:val="80319A44ED8B5645B7F31C1434E8D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FED82-5E34-B74F-9743-489BFDAECBB0}"/>
      </w:docPartPr>
      <w:docPartBody>
        <w:p w:rsidR="00DD51FC" w:rsidRDefault="00DD51FC">
          <w:pPr>
            <w:pStyle w:val="80319A44ED8B5645B7F31C1434E8DEEE"/>
          </w:pPr>
          <w:r>
            <w:t>Address</w:t>
          </w:r>
        </w:p>
      </w:docPartBody>
    </w:docPart>
    <w:docPart>
      <w:docPartPr>
        <w:name w:val="009B76091C50F04D954E45C8E6551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6BB5E-1402-3742-B20C-79EFF07E25CE}"/>
      </w:docPartPr>
      <w:docPartBody>
        <w:p w:rsidR="00DD51FC" w:rsidRDefault="00DD51FC">
          <w:pPr>
            <w:pStyle w:val="009B76091C50F04D954E45C8E6551185"/>
          </w:pPr>
          <w:r>
            <w:t>Telephone</w:t>
          </w:r>
        </w:p>
      </w:docPartBody>
    </w:docPart>
    <w:docPart>
      <w:docPartPr>
        <w:name w:val="93112CCB84EAC644B927E78A74FCC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FA75C-25DA-7A41-A10D-9880D618E787}"/>
      </w:docPartPr>
      <w:docPartBody>
        <w:p w:rsidR="00DD51FC" w:rsidRDefault="00DD51FC">
          <w:pPr>
            <w:pStyle w:val="93112CCB84EAC644B927E78A74FCC80D"/>
          </w:pPr>
          <w:r>
            <w:t>Email</w:t>
          </w:r>
        </w:p>
      </w:docPartBody>
    </w:docPart>
    <w:docPart>
      <w:docPartPr>
        <w:name w:val="B8FC3BD37388CD458B99867705842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EBE97-2206-7843-B8FD-A16EC3DC2905}"/>
      </w:docPartPr>
      <w:docPartBody>
        <w:p w:rsidR="00DD51FC" w:rsidRDefault="00DD51FC">
          <w:pPr>
            <w:pStyle w:val="B8FC3BD37388CD458B9986770584286B"/>
          </w:pPr>
          <w:r>
            <w:t>Date</w:t>
          </w:r>
        </w:p>
      </w:docPartBody>
    </w:docPart>
    <w:docPart>
      <w:docPartPr>
        <w:name w:val="B9081AC6C3A1054D911EF926F5C17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1B7D5-E5E3-6648-90A4-75B6B1C0F7A9}"/>
      </w:docPartPr>
      <w:docPartBody>
        <w:p w:rsidR="00DD51FC" w:rsidRDefault="00DD51FC">
          <w:pPr>
            <w:pStyle w:val="B9081AC6C3A1054D911EF926F5C17851"/>
          </w:pPr>
          <w:r>
            <w:t>Recipient</w:t>
          </w:r>
        </w:p>
      </w:docPartBody>
    </w:docPart>
    <w:docPart>
      <w:docPartPr>
        <w:name w:val="A47F87E62B8AA44D898CF46F5105B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0BA1C-7CC1-5D4E-9B16-6C09BF051361}"/>
      </w:docPartPr>
      <w:docPartBody>
        <w:p w:rsidR="00DD51FC" w:rsidRDefault="00DD51FC">
          <w:pPr>
            <w:pStyle w:val="A47F87E62B8AA44D898CF46F5105B9F0"/>
          </w:pPr>
          <w:r>
            <w:t>Title</w:t>
          </w:r>
        </w:p>
      </w:docPartBody>
    </w:docPart>
    <w:docPart>
      <w:docPartPr>
        <w:name w:val="E16E5F8C89574A449682C75B6C7C1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A36DA-D6FA-704B-AF63-22F6FF35F7DA}"/>
      </w:docPartPr>
      <w:docPartBody>
        <w:p w:rsidR="00DD51FC" w:rsidRDefault="00DD51FC">
          <w:pPr>
            <w:pStyle w:val="E16E5F8C89574A449682C75B6C7C1C85"/>
          </w:pPr>
          <w:r>
            <w:t>Company</w:t>
          </w:r>
        </w:p>
      </w:docPartBody>
    </w:docPart>
    <w:docPart>
      <w:docPartPr>
        <w:name w:val="F4CE258A613FC440B34DE0E98AF11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3945C-797A-4B42-BA74-01E7BD42A49C}"/>
      </w:docPartPr>
      <w:docPartBody>
        <w:p w:rsidR="00DD51FC" w:rsidRDefault="00DD51FC">
          <w:pPr>
            <w:pStyle w:val="F4CE258A613FC440B34DE0E98AF111C6"/>
          </w:pPr>
          <w:r>
            <w:t>Street Address</w:t>
          </w:r>
          <w:r>
            <w:br/>
            <w:t>City, ST ZIP Code</w:t>
          </w:r>
        </w:p>
      </w:docPartBody>
    </w:docPart>
    <w:docPart>
      <w:docPartPr>
        <w:name w:val="833E5C741C4A7F4FBD0F51F03F6D44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B649F-D4B0-BD42-A2EF-5FC4C0771CB5}"/>
      </w:docPartPr>
      <w:docPartBody>
        <w:p w:rsidR="00DD51FC" w:rsidRDefault="00DD51FC">
          <w:pPr>
            <w:pStyle w:val="833E5C741C4A7F4FBD0F51F03F6D4492"/>
          </w:pPr>
          <w:r>
            <w:t>Recipient</w:t>
          </w:r>
        </w:p>
      </w:docPartBody>
    </w:docPart>
    <w:docPart>
      <w:docPartPr>
        <w:name w:val="FCA399A3A70C644799C9360C352E8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340DA-668F-CB49-A859-07DA73669D25}"/>
      </w:docPartPr>
      <w:docPartBody>
        <w:p w:rsidR="00DD51FC" w:rsidRDefault="00DD51FC">
          <w:r>
            <w:t>To get started right away, just tap any placeholder text (such as this) and start typing.</w:t>
          </w:r>
        </w:p>
        <w:p w:rsidR="00DD51FC" w:rsidRDefault="00DD51FC">
          <w:pPr>
            <w:pStyle w:val="FCA399A3A70C644799C9360C352E8B63"/>
          </w:pPr>
          <w:r>
            <w:t xml:space="preserve">Wondering what to include in your cover letter? It’s a good idea to include key points about why you’re a great fit </w:t>
          </w:r>
          <w:r>
            <w:t>for the company and the best choice for the specific job. Of course, don’t forget to ask for the interview—but keep it brief! A cover letter shouldn’t read like a novel, no matter how great a plot you’ve got.</w:t>
          </w:r>
        </w:p>
      </w:docPartBody>
    </w:docPart>
    <w:docPart>
      <w:docPartPr>
        <w:name w:val="116B7CF23979CF488707405958C45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664AE-7797-1C49-8059-D25B47664082}"/>
      </w:docPartPr>
      <w:docPartBody>
        <w:p w:rsidR="00DD51FC" w:rsidRDefault="00DD51FC">
          <w:pPr>
            <w:pStyle w:val="116B7CF23979CF488707405958C45EDA"/>
          </w:pPr>
          <w:r>
            <w:t>Sincerely,</w:t>
          </w:r>
        </w:p>
      </w:docPartBody>
    </w:docPart>
    <w:docPart>
      <w:docPartPr>
        <w:name w:val="F7BAD64A11D3EB4F900B2C1815279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60156-C528-C146-9D4A-57381462FB92}"/>
      </w:docPartPr>
      <w:docPartBody>
        <w:p w:rsidR="00DD51FC" w:rsidRDefault="00DD51FC">
          <w:pPr>
            <w:pStyle w:val="F7BAD64A11D3EB4F900B2C1815279ADF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FC"/>
    <w:rsid w:val="00DC04B7"/>
    <w:rsid w:val="00D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03E22E46C42A4BBC4CD4D14741DF2A">
    <w:name w:val="6603E22E46C42A4BBC4CD4D14741DF2A"/>
  </w:style>
  <w:style w:type="paragraph" w:customStyle="1" w:styleId="80319A44ED8B5645B7F31C1434E8DEEE">
    <w:name w:val="80319A44ED8B5645B7F31C1434E8DEEE"/>
  </w:style>
  <w:style w:type="paragraph" w:customStyle="1" w:styleId="009B76091C50F04D954E45C8E6551185">
    <w:name w:val="009B76091C50F04D954E45C8E6551185"/>
  </w:style>
  <w:style w:type="paragraph" w:customStyle="1" w:styleId="93112CCB84EAC644B927E78A74FCC80D">
    <w:name w:val="93112CCB84EAC644B927E78A74FCC80D"/>
  </w:style>
  <w:style w:type="paragraph" w:customStyle="1" w:styleId="B8FC3BD37388CD458B9986770584286B">
    <w:name w:val="B8FC3BD37388CD458B9986770584286B"/>
  </w:style>
  <w:style w:type="paragraph" w:customStyle="1" w:styleId="B9081AC6C3A1054D911EF926F5C17851">
    <w:name w:val="B9081AC6C3A1054D911EF926F5C17851"/>
  </w:style>
  <w:style w:type="paragraph" w:customStyle="1" w:styleId="A47F87E62B8AA44D898CF46F5105B9F0">
    <w:name w:val="A47F87E62B8AA44D898CF46F5105B9F0"/>
  </w:style>
  <w:style w:type="paragraph" w:customStyle="1" w:styleId="E16E5F8C89574A449682C75B6C7C1C85">
    <w:name w:val="E16E5F8C89574A449682C75B6C7C1C85"/>
  </w:style>
  <w:style w:type="paragraph" w:customStyle="1" w:styleId="F4CE258A613FC440B34DE0E98AF111C6">
    <w:name w:val="F4CE258A613FC440B34DE0E98AF111C6"/>
  </w:style>
  <w:style w:type="paragraph" w:customStyle="1" w:styleId="833E5C741C4A7F4FBD0F51F03F6D4492">
    <w:name w:val="833E5C741C4A7F4FBD0F51F03F6D4492"/>
  </w:style>
  <w:style w:type="paragraph" w:customStyle="1" w:styleId="FCA399A3A70C644799C9360C352E8B63">
    <w:name w:val="FCA399A3A70C644799C9360C352E8B63"/>
  </w:style>
  <w:style w:type="paragraph" w:customStyle="1" w:styleId="116B7CF23979CF488707405958C45EDA">
    <w:name w:val="116B7CF23979CF488707405958C45EDA"/>
  </w:style>
  <w:style w:type="paragraph" w:customStyle="1" w:styleId="F7BAD64A11D3EB4F900B2C1815279ADF">
    <w:name w:val="F7BAD64A11D3EB4F900B2C1815279A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Resume linear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8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{CCFF7764-C896-4C48-86F6-E90414BE303E}tf50002006.dotx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keerthimathi17@gmail.com</dc:creator>
  <cp:keywords/>
  <cp:lastModifiedBy>keerthimathi17@gmail.com</cp:lastModifiedBy>
  <cp:revision>2</cp:revision>
  <dcterms:created xsi:type="dcterms:W3CDTF">2024-10-14T16:39:00Z</dcterms:created>
  <dcterms:modified xsi:type="dcterms:W3CDTF">2024-10-14T16:40:00Z</dcterms:modified>
</cp:coreProperties>
</file>